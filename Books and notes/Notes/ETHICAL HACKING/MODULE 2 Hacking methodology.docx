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7030A0">
    <v:background id="_x0000_s1025">
      <v:fill type="gradient" on="t" color2="#FFFFFF" colors="0f #E9E9E9;32768f #A5A5A5;65536f #8C8C8C" focus="0%" focussize="0f,0f" focusposition="0f,0f"/>
    </v:background>
  </w:background>
  <w:body>
    <w:p w14:paraId="054FE131">
      <w:pPr>
        <w:pStyle w:val="2"/>
        <w:keepNext w:val="0"/>
        <w:keepLines w:val="0"/>
        <w:widowControl/>
        <w:suppressLineNumbers w:val="0"/>
        <w:jc w:val="center"/>
        <w:rPr>
          <w:rFonts w:hint="default" w:ascii="Forte" w:hAnsi="Forte" w:cs="Forte"/>
          <w:b/>
          <w:bCs/>
          <w:color w:val="0000FF"/>
          <w:sz w:val="96"/>
          <w:szCs w:val="96"/>
          <w:u w:val="single"/>
        </w:rPr>
      </w:pPr>
      <w:r>
        <w:rPr>
          <w:rFonts w:hint="default" w:ascii="Forte" w:hAnsi="Forte" w:cs="Forte"/>
          <w:b/>
          <w:bCs/>
          <w:color w:val="0000FF"/>
          <w:sz w:val="96"/>
          <w:szCs w:val="96"/>
          <w:u w:val="single"/>
          <w:lang w:val="en-US"/>
        </w:rPr>
        <w:t xml:space="preserve">MODULE 2- </w:t>
      </w:r>
      <w:r>
        <w:rPr>
          <w:rFonts w:hint="default" w:ascii="Forte" w:hAnsi="Forte" w:cs="Forte"/>
          <w:b/>
          <w:bCs/>
          <w:color w:val="0000FF"/>
          <w:sz w:val="96"/>
          <w:szCs w:val="96"/>
          <w:u w:val="single"/>
        </w:rPr>
        <w:t>Hacking M</w:t>
      </w:r>
      <w:bookmarkStart w:id="0" w:name="_GoBack"/>
      <w:bookmarkEnd w:id="0"/>
      <w:r>
        <w:rPr>
          <w:rFonts w:hint="default" w:ascii="Forte" w:hAnsi="Forte" w:cs="Forte"/>
          <w:b/>
          <w:bCs/>
          <w:color w:val="0000FF"/>
          <w:sz w:val="96"/>
          <w:szCs w:val="96"/>
          <w:u w:val="single"/>
        </w:rPr>
        <w:t>ethodology</w:t>
      </w:r>
    </w:p>
    <w:p w14:paraId="24CED9C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DB67B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Style w:val="11"/>
          <w:rFonts w:hint="default" w:ascii="Comic Sans MS" w:hAnsi="Comic Sans MS" w:cs="Comic Sans MS"/>
          <w:b/>
          <w:bCs/>
          <w:sz w:val="52"/>
          <w:szCs w:val="52"/>
        </w:rPr>
        <w:t>Denial of Service (DoS)</w:t>
      </w:r>
    </w:p>
    <w:p w14:paraId="04D58FF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Definition</w:t>
      </w:r>
    </w:p>
    <w:p w14:paraId="27CB579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Denial of Service (DoS) is an attack aimed at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making a system, server, or network unavailable</w:t>
      </w:r>
      <w:r>
        <w:rPr>
          <w:rFonts w:hint="default" w:ascii="Comic Sans MS" w:hAnsi="Comic Sans MS" w:cs="Comic Sans MS"/>
          <w:sz w:val="28"/>
          <w:szCs w:val="28"/>
        </w:rPr>
        <w:t xml:space="preserve"> to legitimate users.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It overwhelms the target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excessive traffic or malicious requests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147BEB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Types of DoS Attacks</w:t>
      </w:r>
    </w:p>
    <w:p w14:paraId="71309C0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Simple DoS Attack:</w:t>
      </w:r>
      <w:r>
        <w:rPr>
          <w:rFonts w:hint="default" w:ascii="Comic Sans MS" w:hAnsi="Comic Sans MS" w:cs="Comic Sans MS"/>
          <w:sz w:val="28"/>
          <w:szCs w:val="28"/>
        </w:rPr>
        <w:t xml:space="preserve"> Launched from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single system</w:t>
      </w:r>
      <w:r>
        <w:rPr>
          <w:rFonts w:hint="default" w:ascii="Comic Sans MS" w:hAnsi="Comic Sans MS" w:cs="Comic Sans MS"/>
          <w:sz w:val="28"/>
          <w:szCs w:val="28"/>
        </w:rPr>
        <w:t xml:space="preserve"> targeting a victim server.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Distributed Denial of Service (DDoS):</w:t>
      </w:r>
      <w:r>
        <w:rPr>
          <w:rFonts w:hint="default" w:ascii="Comic Sans MS" w:hAnsi="Comic Sans MS" w:cs="Comic Sans MS"/>
          <w:sz w:val="28"/>
          <w:szCs w:val="28"/>
        </w:rPr>
        <w:t xml:space="preserve"> Multiple compromised systems, often part of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botnet</w:t>
      </w:r>
      <w:r>
        <w:rPr>
          <w:rFonts w:hint="default" w:ascii="Comic Sans MS" w:hAnsi="Comic Sans MS" w:cs="Comic Sans MS"/>
          <w:sz w:val="28"/>
          <w:szCs w:val="28"/>
        </w:rPr>
        <w:t>, attack the target simultaneously.</w:t>
      </w:r>
    </w:p>
    <w:p w14:paraId="5117D65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How It Works</w:t>
      </w:r>
    </w:p>
    <w:p w14:paraId="5AB928F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Attackers flood the target server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large numbers of requests</w:t>
      </w:r>
      <w:r>
        <w:rPr>
          <w:rFonts w:hint="default" w:ascii="Comic Sans MS" w:hAnsi="Comic Sans MS" w:cs="Comic Sans MS"/>
          <w:sz w:val="28"/>
          <w:szCs w:val="28"/>
        </w:rPr>
        <w:t>, consuming bandwidth, CPU, or memory.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Legitimate users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cannot access the service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F0CFFB7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Impact</w:t>
      </w:r>
    </w:p>
    <w:p w14:paraId="4BCB4E3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Service downtime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Financial losses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Reputational damage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Customer dissatisfaction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In severe cases,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server crashes</w:t>
      </w:r>
    </w:p>
    <w:p w14:paraId="52499AE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Prevention</w:t>
      </w:r>
    </w:p>
    <w:p w14:paraId="18C0C4D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Firewalls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Intrusion Detection and Prevention Systems (IDS/IPS)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Rate limiting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Traffic filtering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Load balancing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DDoS protection services</w:t>
      </w:r>
    </w:p>
    <w:p w14:paraId="3DDD6A0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74D5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Style w:val="11"/>
          <w:rFonts w:hint="default" w:ascii="Comic Sans MS" w:hAnsi="Comic Sans MS" w:cs="Comic Sans MS"/>
          <w:b/>
          <w:bCs/>
          <w:sz w:val="52"/>
          <w:szCs w:val="52"/>
        </w:rPr>
        <w:t>Sniffers</w:t>
      </w:r>
    </w:p>
    <w:p w14:paraId="3DB49F2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Definition</w:t>
      </w:r>
    </w:p>
    <w:p w14:paraId="3BAE9B9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 sniffer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tool or program used to capture and monitor network traffic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21499E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Types of Sniffing</w:t>
      </w:r>
    </w:p>
    <w:p w14:paraId="077E534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Passive sniffing:</w:t>
      </w:r>
      <w:r>
        <w:rPr>
          <w:rFonts w:hint="default" w:ascii="Comic Sans MS" w:hAnsi="Comic Sans MS" w:cs="Comic Sans MS"/>
          <w:sz w:val="28"/>
          <w:szCs w:val="28"/>
        </w:rPr>
        <w:t xml:space="preserve"> Monitors traffic without altering it; common 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hub-based networks</w:t>
      </w:r>
      <w:r>
        <w:rPr>
          <w:rFonts w:hint="default" w:ascii="Comic Sans MS" w:hAnsi="Comic Sans MS" w:cs="Comic Sans MS"/>
          <w:sz w:val="28"/>
          <w:szCs w:val="28"/>
        </w:rPr>
        <w:t>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Active sniffing:</w:t>
      </w:r>
      <w:r>
        <w:rPr>
          <w:rFonts w:hint="default" w:ascii="Comic Sans MS" w:hAnsi="Comic Sans MS" w:cs="Comic Sans MS"/>
          <w:sz w:val="28"/>
          <w:szCs w:val="28"/>
        </w:rPr>
        <w:t xml:space="preserve"> Manipulates network traffic, typically 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switched networks</w:t>
      </w:r>
      <w:r>
        <w:rPr>
          <w:rFonts w:hint="default" w:ascii="Comic Sans MS" w:hAnsi="Comic Sans MS" w:cs="Comic Sans MS"/>
          <w:sz w:val="28"/>
          <w:szCs w:val="28"/>
        </w:rPr>
        <w:t>, to capture packets.</w:t>
      </w:r>
    </w:p>
    <w:p w14:paraId="7C7635B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Uses</w:t>
      </w:r>
    </w:p>
    <w:p w14:paraId="0F51194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Legitimate: Network administrators use sniffers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troubleshooting and monitoring</w:t>
      </w:r>
      <w:r>
        <w:rPr>
          <w:rFonts w:hint="default" w:ascii="Comic Sans MS" w:hAnsi="Comic Sans MS" w:cs="Comic Sans MS"/>
          <w:sz w:val="28"/>
          <w:szCs w:val="28"/>
        </w:rPr>
        <w:t>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Malicious: Attackers capture sensitive data such as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usernames, passwords, and credit card information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80D353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Impact</w:t>
      </w:r>
    </w:p>
    <w:p w14:paraId="420587A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If data is transmitted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without encryption</w:t>
      </w:r>
      <w:r>
        <w:rPr>
          <w:rFonts w:hint="default" w:ascii="Comic Sans MS" w:hAnsi="Comic Sans MS" w:cs="Comic Sans MS"/>
          <w:sz w:val="28"/>
          <w:szCs w:val="28"/>
        </w:rPr>
        <w:t xml:space="preserve">, attackers can intercept confidential information, leading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identity theft</w:t>
      </w:r>
      <w:r>
        <w:rPr>
          <w:rFonts w:hint="default" w:ascii="Comic Sans MS" w:hAnsi="Comic Sans MS" w:cs="Comic Sans MS"/>
          <w:sz w:val="28"/>
          <w:szCs w:val="28"/>
        </w:rPr>
        <w:t xml:space="preserve"> and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unauthorized access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DC5EB5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Prevention</w:t>
      </w:r>
    </w:p>
    <w:p w14:paraId="7D403D0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Encrypted communication protocols: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HTTPS, SSH, VPNs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Network segmentation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Secure switch configuration</w:t>
      </w:r>
    </w:p>
    <w:p w14:paraId="28A7259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2361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Style w:val="11"/>
          <w:rFonts w:hint="default" w:ascii="Comic Sans MS" w:hAnsi="Comic Sans MS" w:cs="Comic Sans MS"/>
          <w:b/>
          <w:bCs/>
          <w:sz w:val="52"/>
          <w:szCs w:val="52"/>
        </w:rPr>
        <w:t>Session Hijacking</w:t>
      </w:r>
    </w:p>
    <w:p w14:paraId="2748AD6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Definition</w:t>
      </w:r>
    </w:p>
    <w:p w14:paraId="31A1DC6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An attack where an attacker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takes control of a valid user session</w:t>
      </w:r>
      <w:r>
        <w:rPr>
          <w:rFonts w:hint="default" w:ascii="Comic Sans MS" w:hAnsi="Comic Sans MS" w:cs="Comic Sans MS"/>
          <w:sz w:val="28"/>
          <w:szCs w:val="28"/>
        </w:rPr>
        <w:t xml:space="preserve"> to gain unauthorized access to a web application.</w:t>
      </w:r>
    </w:p>
    <w:p w14:paraId="3986459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How It Works</w:t>
      </w:r>
    </w:p>
    <w:p w14:paraId="28DF2F6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Servers assign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session ID</w:t>
      </w:r>
      <w:r>
        <w:rPr>
          <w:rFonts w:hint="default" w:ascii="Comic Sans MS" w:hAnsi="Comic Sans MS" w:cs="Comic Sans MS"/>
          <w:sz w:val="28"/>
          <w:szCs w:val="28"/>
        </w:rPr>
        <w:t xml:space="preserve"> when users log in.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Attackers steal this session ID through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packet sniffing, XSS, or session fixation</w:t>
      </w:r>
      <w:r>
        <w:rPr>
          <w:rFonts w:hint="default" w:ascii="Comic Sans MS" w:hAnsi="Comic Sans MS" w:cs="Comic Sans MS"/>
          <w:sz w:val="28"/>
          <w:szCs w:val="28"/>
        </w:rPr>
        <w:t xml:space="preserve"> to impersonate the user.</w:t>
      </w:r>
    </w:p>
    <w:p w14:paraId="2FE4881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Types of Session Hijacking</w:t>
      </w:r>
    </w:p>
    <w:p w14:paraId="6BE9DFD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Active:</w:t>
      </w:r>
      <w:r>
        <w:rPr>
          <w:rFonts w:hint="default" w:ascii="Comic Sans MS" w:hAnsi="Comic Sans MS" w:cs="Comic Sans MS"/>
          <w:sz w:val="28"/>
          <w:szCs w:val="28"/>
        </w:rPr>
        <w:t xml:space="preserve"> Take over an ongoing session.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Passive:</w:t>
      </w:r>
      <w:r>
        <w:rPr>
          <w:rFonts w:hint="default" w:ascii="Comic Sans MS" w:hAnsi="Comic Sans MS" w:cs="Comic Sans MS"/>
          <w:sz w:val="28"/>
          <w:szCs w:val="28"/>
        </w:rPr>
        <w:t xml:space="preserve"> Monitor session traffic without interference.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Session fixation:</w:t>
      </w:r>
      <w:r>
        <w:rPr>
          <w:rFonts w:hint="default" w:ascii="Comic Sans MS" w:hAnsi="Comic Sans MS" w:cs="Comic Sans MS"/>
          <w:sz w:val="28"/>
          <w:szCs w:val="28"/>
        </w:rPr>
        <w:t xml:space="preserve"> Force a victim to use a session ID chosen by the attacker.</w:t>
      </w:r>
    </w:p>
    <w:p w14:paraId="0E8A8F2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Impact</w:t>
      </w:r>
    </w:p>
    <w:p w14:paraId="3FFACA6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Account takeover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Unauthorized transactions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Data theft</w:t>
      </w:r>
    </w:p>
    <w:p w14:paraId="2509FA8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Prevention</w:t>
      </w:r>
    </w:p>
    <w:p w14:paraId="0589022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HTTPS encryption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Secure and random session IDs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Regenerating session IDs after login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HTTPOnly and Secure cookie flags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Timeout mechanisms</w:t>
      </w:r>
    </w:p>
    <w:p w14:paraId="7563CFB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9BDF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Style w:val="11"/>
          <w:rFonts w:hint="default" w:ascii="Comic Sans MS" w:hAnsi="Comic Sans MS" w:cs="Comic Sans MS"/>
          <w:b/>
          <w:bCs/>
          <w:sz w:val="52"/>
          <w:szCs w:val="52"/>
        </w:rPr>
        <w:t>Hacking Web Servers</w:t>
      </w:r>
    </w:p>
    <w:p w14:paraId="22D9EA2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Definition</w:t>
      </w:r>
    </w:p>
    <w:p w14:paraId="60CE166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Exploiting vulnerabilities in a web server to gain unauthorized access, modify data, or disrupt services.</w:t>
      </w:r>
    </w:p>
    <w:p w14:paraId="7980344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Common Methods</w:t>
      </w:r>
    </w:p>
    <w:p w14:paraId="36CEE71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Exploiting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unpatched software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Weak passwords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Misconfigurations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Vulnerable web applications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Techniques: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Brute force, SQL Injection, File inclusion, Privilege escalation</w:t>
      </w:r>
    </w:p>
    <w:p w14:paraId="6567787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Steps in Web Server Hacking</w:t>
      </w:r>
    </w:p>
    <w:p w14:paraId="4AE5827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Reconnaissance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Scanning open ports and services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Identifying vulnerabilities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Exploiting weaknesses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Maintaining access</w:t>
      </w:r>
    </w:p>
    <w:p w14:paraId="285A885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Impact</w:t>
      </w:r>
    </w:p>
    <w:p w14:paraId="01911B1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Website defacement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Data breaches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Malware distribution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Complete server compromise</w:t>
      </w:r>
    </w:p>
    <w:p w14:paraId="73CC4B7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Prevention</w:t>
      </w:r>
    </w:p>
    <w:p w14:paraId="330E259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Regular patch updates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Secure configuration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Strong authentication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Firewall protection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Disabling unnecessary services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Regular security testing</w:t>
      </w:r>
    </w:p>
    <w:p w14:paraId="21F1FC4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6BE4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Style w:val="11"/>
          <w:rFonts w:hint="default" w:ascii="Comic Sans MS" w:hAnsi="Comic Sans MS" w:cs="Comic Sans MS"/>
          <w:b/>
          <w:bCs/>
          <w:sz w:val="52"/>
          <w:szCs w:val="52"/>
        </w:rPr>
        <w:t>Web Application Vulnerabilities</w:t>
      </w:r>
    </w:p>
    <w:p w14:paraId="52BDC7F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Introduction</w:t>
      </w:r>
    </w:p>
    <w:p w14:paraId="3E296A8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Weaknesses in web applications exploited by attackers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gain unauthorized access, steal sensitive data, or disrupt services</w:t>
      </w:r>
      <w:r>
        <w:rPr>
          <w:rFonts w:hint="default" w:ascii="Comic Sans MS" w:hAnsi="Comic Sans MS" w:cs="Comic Sans MS"/>
          <w:sz w:val="28"/>
          <w:szCs w:val="28"/>
        </w:rPr>
        <w:t>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Often caused by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insecure coding, poor configuration, weak authentication, or outdated software</w:t>
      </w:r>
      <w:r>
        <w:rPr>
          <w:rFonts w:hint="default" w:ascii="Comic Sans MS" w:hAnsi="Comic Sans MS" w:cs="Comic Sans MS"/>
          <w:sz w:val="28"/>
          <w:szCs w:val="28"/>
        </w:rPr>
        <w:t>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Commonly identified 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OWASP Top 10 security risks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A37C3C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Causes</w:t>
      </w:r>
    </w:p>
    <w:p w14:paraId="35F6EB1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Lack of input validation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Improper authentication and authorization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Insecure server configuration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Outdated software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Functionality prioritized over security</w:t>
      </w:r>
    </w:p>
    <w:p w14:paraId="6F313DA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Impact</w:t>
      </w:r>
    </w:p>
    <w:p w14:paraId="5E2B89E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Data breaches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Financial loss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Identity theft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Reputational damage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Complete system compromise</w:t>
      </w:r>
    </w:p>
    <w:p w14:paraId="5989C30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Prevention</w:t>
      </w:r>
    </w:p>
    <w:p w14:paraId="244050C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Secure coding practices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Regular security testing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Proper configuration management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Patch management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Following established security standards</w:t>
      </w:r>
    </w:p>
    <w:p w14:paraId="48AC2BE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0BCF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Style w:val="11"/>
          <w:rFonts w:hint="default" w:ascii="Comic Sans MS" w:hAnsi="Comic Sans MS" w:cs="Comic Sans MS"/>
          <w:b/>
          <w:bCs/>
          <w:sz w:val="52"/>
          <w:szCs w:val="52"/>
        </w:rPr>
        <w:t>Specific Web Security Issues</w:t>
      </w:r>
    </w:p>
    <w:p w14:paraId="2FFC889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Poor Input Validation</w:t>
      </w:r>
    </w:p>
    <w:p w14:paraId="4385A90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Occurs when applications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fail to check or sanitize user input</w:t>
      </w:r>
      <w:r>
        <w:rPr>
          <w:rFonts w:hint="default" w:ascii="Comic Sans MS" w:hAnsi="Comic Sans MS" w:cs="Comic Sans MS"/>
          <w:sz w:val="28"/>
          <w:szCs w:val="28"/>
        </w:rPr>
        <w:t>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Leads to SQL Injection, XSS, and other attacks.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Prevention:</w:t>
      </w:r>
      <w:r>
        <w:rPr>
          <w:rFonts w:hint="default" w:ascii="Comic Sans MS" w:hAnsi="Comic Sans MS" w:cs="Comic Sans MS"/>
          <w:sz w:val="28"/>
          <w:szCs w:val="28"/>
        </w:rPr>
        <w:t xml:space="preserve"> Server-side validation, whitelisting, escaping special characters, parameterized queries.</w:t>
      </w:r>
    </w:p>
    <w:p w14:paraId="7EC1231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Improper Authentication and Authorization</w:t>
      </w:r>
    </w:p>
    <w:p w14:paraId="71470F3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Weak authentication or access control allows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unauthorized access</w:t>
      </w:r>
      <w:r>
        <w:rPr>
          <w:rFonts w:hint="default" w:ascii="Comic Sans MS" w:hAnsi="Comic Sans MS" w:cs="Comic Sans MS"/>
          <w:sz w:val="28"/>
          <w:szCs w:val="28"/>
        </w:rPr>
        <w:t>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Prevention:</w:t>
      </w:r>
      <w:r>
        <w:rPr>
          <w:rFonts w:hint="default" w:ascii="Comic Sans MS" w:hAnsi="Comic Sans MS" w:cs="Comic Sans MS"/>
          <w:sz w:val="28"/>
          <w:szCs w:val="28"/>
        </w:rPr>
        <w:t xml:space="preserve"> Strong passwords, multi-factor authentication, secure session management, role-based access control.</w:t>
      </w:r>
    </w:p>
    <w:p w14:paraId="56B88F1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Increase Coding Practice</w:t>
      </w:r>
    </w:p>
    <w:p w14:paraId="2D551B7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Enhances ability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write secure applications</w:t>
      </w:r>
      <w:r>
        <w:rPr>
          <w:rFonts w:hint="default" w:ascii="Comic Sans MS" w:hAnsi="Comic Sans MS" w:cs="Comic Sans MS"/>
          <w:sz w:val="28"/>
          <w:szCs w:val="28"/>
        </w:rPr>
        <w:t>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Helps ethical hackers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understand vulnerabilities</w:t>
      </w:r>
      <w:r>
        <w:rPr>
          <w:rFonts w:hint="default" w:ascii="Comic Sans MS" w:hAnsi="Comic Sans MS" w:cs="Comic Sans MS"/>
          <w:sz w:val="28"/>
          <w:szCs w:val="28"/>
        </w:rPr>
        <w:t>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Best practices:</w:t>
      </w:r>
      <w:r>
        <w:rPr>
          <w:rFonts w:hint="default" w:ascii="Comic Sans MS" w:hAnsi="Comic Sans MS" w:cs="Comic Sans MS"/>
          <w:sz w:val="28"/>
          <w:szCs w:val="28"/>
        </w:rPr>
        <w:t xml:space="preserve"> Secure SDLC, code reviews, error handling, avoiding hardcoded credentials.</w:t>
      </w:r>
    </w:p>
    <w:p w14:paraId="7FCBB03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Misconfiguration of Servers and Databases</w:t>
      </w:r>
    </w:p>
    <w:p w14:paraId="15D7310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Default settings and unnecessary services create vulnerabilities.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Prevention:</w:t>
      </w:r>
      <w:r>
        <w:rPr>
          <w:rFonts w:hint="default" w:ascii="Comic Sans MS" w:hAnsi="Comic Sans MS" w:cs="Comic Sans MS"/>
          <w:sz w:val="28"/>
          <w:szCs w:val="28"/>
        </w:rPr>
        <w:t xml:space="preserve"> Server hardening, change default credentials, disable unused services, close unnecessary ports, conduct security audits.</w:t>
      </w:r>
    </w:p>
    <w:p w14:paraId="2535777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Outdated Software and Operating Systems</w:t>
      </w:r>
    </w:p>
    <w:p w14:paraId="6FD6B42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Known vulnerabilities are exploitable by attackers.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Prevention:</w:t>
      </w:r>
      <w:r>
        <w:rPr>
          <w:rFonts w:hint="default" w:ascii="Comic Sans MS" w:hAnsi="Comic Sans MS" w:cs="Comic Sans MS"/>
          <w:sz w:val="28"/>
          <w:szCs w:val="28"/>
        </w:rPr>
        <w:t xml:space="preserve"> Patch management, automatic updates, vulnerability scanning, remove unsupported software.</w:t>
      </w:r>
    </w:p>
    <w:p w14:paraId="2857DC8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3365B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Style w:val="11"/>
          <w:rFonts w:hint="default" w:ascii="Comic Sans MS" w:hAnsi="Comic Sans MS" w:cs="Comic Sans MS"/>
          <w:b/>
          <w:bCs/>
          <w:sz w:val="52"/>
          <w:szCs w:val="52"/>
        </w:rPr>
        <w:t>Common Web Application Vulnerabilities (OWASP Top 10)</w:t>
      </w:r>
    </w:p>
    <w:p w14:paraId="3B7DDDE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SQL Injection (SQLi):</w:t>
      </w:r>
      <w:r>
        <w:rPr>
          <w:rFonts w:hint="default" w:ascii="Comic Sans MS" w:hAnsi="Comic Sans MS" w:cs="Comic Sans MS"/>
          <w:sz w:val="28"/>
          <w:szCs w:val="28"/>
        </w:rPr>
        <w:t xml:space="preserve"> Malicious SQL queries due to improper input validation.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Cross-Site Scripting (XSS):</w:t>
      </w:r>
      <w:r>
        <w:rPr>
          <w:rFonts w:hint="default" w:ascii="Comic Sans MS" w:hAnsi="Comic Sans MS" w:cs="Comic Sans MS"/>
          <w:sz w:val="28"/>
          <w:szCs w:val="28"/>
        </w:rPr>
        <w:t xml:space="preserve"> Injected scripts executed in victim’s browser.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Cross-Site Request Forgery (CSRF):</w:t>
      </w:r>
      <w:r>
        <w:rPr>
          <w:rFonts w:hint="default" w:ascii="Comic Sans MS" w:hAnsi="Comic Sans MS" w:cs="Comic Sans MS"/>
          <w:sz w:val="28"/>
          <w:szCs w:val="28"/>
        </w:rPr>
        <w:t xml:space="preserve"> Forces logged-in users to perform unwanted actions.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Broken Authentication:</w:t>
      </w:r>
      <w:r>
        <w:rPr>
          <w:rFonts w:hint="default" w:ascii="Comic Sans MS" w:hAnsi="Comic Sans MS" w:cs="Comic Sans MS"/>
          <w:sz w:val="28"/>
          <w:szCs w:val="28"/>
        </w:rPr>
        <w:t xml:space="preserve"> Weak or poorly implemented authentication/session management.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Security Misconfiguration:</w:t>
      </w:r>
      <w:r>
        <w:rPr>
          <w:rFonts w:hint="default" w:ascii="Comic Sans MS" w:hAnsi="Comic Sans MS" w:cs="Comic Sans MS"/>
          <w:sz w:val="28"/>
          <w:szCs w:val="28"/>
        </w:rPr>
        <w:t xml:space="preserve"> Default passwords, unnecessary services, open ports.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Sensitive Data Exposure:</w:t>
      </w:r>
      <w:r>
        <w:rPr>
          <w:rFonts w:hint="default" w:ascii="Comic Sans MS" w:hAnsi="Comic Sans MS" w:cs="Comic Sans MS"/>
          <w:sz w:val="28"/>
          <w:szCs w:val="28"/>
        </w:rPr>
        <w:t xml:space="preserve"> Unencrypted sensitive data leads to theft.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File Inclusion Vulnerabilities:</w:t>
      </w:r>
      <w:r>
        <w:rPr>
          <w:rFonts w:hint="default" w:ascii="Comic Sans MS" w:hAnsi="Comic Sans MS" w:cs="Comic Sans MS"/>
          <w:sz w:val="28"/>
          <w:szCs w:val="28"/>
        </w:rPr>
        <w:t xml:space="preserve"> Local or remote files included and executed.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Insufficient Log File Monitoring:</w:t>
      </w:r>
      <w:r>
        <w:rPr>
          <w:rFonts w:hint="default" w:ascii="Comic Sans MS" w:hAnsi="Comic Sans MS" w:cs="Comic Sans MS"/>
          <w:sz w:val="28"/>
          <w:szCs w:val="28"/>
        </w:rPr>
        <w:t xml:space="preserve"> Failing to log or monitor attacks delays detection.</w:t>
      </w:r>
    </w:p>
    <w:p w14:paraId="21B6E14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0C9CB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Style w:val="11"/>
          <w:rFonts w:hint="default" w:ascii="Comic Sans MS" w:hAnsi="Comic Sans MS" w:cs="Comic Sans MS"/>
          <w:b/>
          <w:bCs/>
          <w:sz w:val="52"/>
          <w:szCs w:val="52"/>
        </w:rPr>
        <w:t>Web-Based Password Cracking Techniques</w:t>
      </w:r>
    </w:p>
    <w:p w14:paraId="6B86BE9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Brute Force Attack</w:t>
      </w:r>
    </w:p>
    <w:p w14:paraId="461A81D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Attempts all possible username/password combinations.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Prevention:</w:t>
      </w:r>
      <w:r>
        <w:rPr>
          <w:rFonts w:hint="default" w:ascii="Comic Sans MS" w:hAnsi="Comic Sans MS" w:cs="Comic Sans MS"/>
          <w:sz w:val="28"/>
          <w:szCs w:val="28"/>
        </w:rPr>
        <w:t xml:space="preserve"> Limit login attempts, CAPTCHA, MFA, account lockout.</w:t>
      </w:r>
    </w:p>
    <w:p w14:paraId="45F69EA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Dictionary Attack</w:t>
      </w:r>
    </w:p>
    <w:p w14:paraId="33A3C35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Uses common passwords from a predefined list.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Prevention:</w:t>
      </w:r>
      <w:r>
        <w:rPr>
          <w:rFonts w:hint="default" w:ascii="Comic Sans MS" w:hAnsi="Comic Sans MS" w:cs="Comic Sans MS"/>
          <w:sz w:val="28"/>
          <w:szCs w:val="28"/>
        </w:rPr>
        <w:t xml:space="preserve"> Strong and complex passwords.</w:t>
      </w:r>
    </w:p>
    <w:p w14:paraId="30EBCF6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Credential Stuffing</w:t>
      </w:r>
    </w:p>
    <w:p w14:paraId="1524758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Uses stolen credentials on multiple sites due to password reuse.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Prevention:</w:t>
      </w:r>
      <w:r>
        <w:rPr>
          <w:rFonts w:hint="default" w:ascii="Comic Sans MS" w:hAnsi="Comic Sans MS" w:cs="Comic Sans MS"/>
          <w:sz w:val="28"/>
          <w:szCs w:val="28"/>
        </w:rPr>
        <w:t xml:space="preserve"> Unique passwords, MFA, monitoring unusual logins.</w:t>
      </w:r>
    </w:p>
    <w:p w14:paraId="73CB470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Password Spraying</w:t>
      </w:r>
    </w:p>
    <w:p w14:paraId="114A4A7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Tries one common password across multiple accounts.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Prevention:</w:t>
      </w:r>
      <w:r>
        <w:rPr>
          <w:rFonts w:hint="default" w:ascii="Comic Sans MS" w:hAnsi="Comic Sans MS" w:cs="Comic Sans MS"/>
          <w:sz w:val="28"/>
          <w:szCs w:val="28"/>
        </w:rPr>
        <w:t xml:space="preserve"> Strong password policies, detection of unusual logins.</w:t>
      </w:r>
    </w:p>
    <w:p w14:paraId="5B3A27B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Session Hijacking Based Cracking</w:t>
      </w:r>
    </w:p>
    <w:p w14:paraId="75F9078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Steals session ID instead of password.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Prevention:</w:t>
      </w:r>
      <w:r>
        <w:rPr>
          <w:rFonts w:hint="default" w:ascii="Comic Sans MS" w:hAnsi="Comic Sans MS" w:cs="Comic Sans MS"/>
          <w:sz w:val="28"/>
          <w:szCs w:val="28"/>
        </w:rPr>
        <w:t xml:space="preserve"> HTTPS, secure cookies, session expiration, regenerate session IDs.</w:t>
      </w:r>
    </w:p>
    <w:p w14:paraId="22EE945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Man-in-the-Middle Attack</w:t>
      </w:r>
    </w:p>
    <w:p w14:paraId="7BF4897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Intercepts communication between user and server.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Prevention:</w:t>
      </w:r>
      <w:r>
        <w:rPr>
          <w:rFonts w:hint="default" w:ascii="Comic Sans MS" w:hAnsi="Comic Sans MS" w:cs="Comic Sans MS"/>
          <w:sz w:val="28"/>
          <w:szCs w:val="28"/>
        </w:rPr>
        <w:t xml:space="preserve"> HTTPS encryption, secure network connections, avoid public Wi-Fi.</w:t>
      </w:r>
    </w:p>
    <w:p w14:paraId="6D72452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3379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✅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Conclusion: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Most web attacks exploit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weak passwords, poor coding, misconfigurations, and insecure communication channels</w:t>
      </w:r>
      <w:r>
        <w:rPr>
          <w:rFonts w:hint="default" w:ascii="Comic Sans MS" w:hAnsi="Comic Sans MS" w:cs="Comic Sans MS"/>
          <w:sz w:val="28"/>
          <w:szCs w:val="28"/>
        </w:rPr>
        <w:t>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Mitigation requires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secure coding, multi-factor authentication, encryption, proper monitoring, and strong policies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AED438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86F2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32"/>
          <w:szCs w:val="32"/>
        </w:rPr>
      </w:pPr>
    </w:p>
    <w:sectPr>
      <w:pgSz w:w="11906" w:h="16838"/>
      <w:pgMar w:top="1008" w:right="1224" w:bottom="1008" w:left="122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Forte">
    <w:panose1 w:val="03060902040502070203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1DA039B"/>
    <w:rsid w:val="387E42AC"/>
    <w:rsid w:val="73D5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Kingsoft\WPS%20Office\12.2.0.23196\office6\&#32439;&#32321;&#22810;&#24425;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2506</Words>
  <Characters>16193</Characters>
  <Lines>0</Lines>
  <Paragraphs>0</Paragraphs>
  <TotalTime>45</TotalTime>
  <ScaleCrop>false</ScaleCrop>
  <LinksUpToDate>false</LinksUpToDate>
  <CharactersWithSpaces>18469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2026-02-15T16:11:00Z</dcterms:created>
  <dc:creator>Only Recent Trends</dc:creator>
  <cp:lastModifiedBy>Only Recent Trends</cp:lastModifiedBy>
  <dcterms:modified xsi:type="dcterms:W3CDTF">2026-03-18T16:48:29Z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93F06F67B317416B80580ABB9CBEC363_11</vt:lpwstr>
  </property>
  <property fmtid="{D5CDD505-2E9C-101B-9397-08002B2CF9AE}" pid="4" name="KSOTemplateDocerSaveRecord">
    <vt:lpwstr>eyJoZGlkIjoiMDZlZDdhYjE4OGE5OGE1NjI2NTYxZjA4MDdiYWUyZTkiLCJ1c2VySWQiOiI1Njc1ODY4OTUzMjcifQ==</vt:lpwstr>
  </property>
</Properties>
</file>